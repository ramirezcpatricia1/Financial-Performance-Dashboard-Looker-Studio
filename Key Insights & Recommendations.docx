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08920" w14:textId="33CE268E" w:rsidR="006C27EC" w:rsidRPr="00A91855" w:rsidRDefault="005B3448" w:rsidP="00D43434">
      <w:pPr>
        <w:pStyle w:val="Title"/>
        <w:spacing w:after="360" w:line="240" w:lineRule="auto"/>
        <w:rPr>
          <w:sz w:val="40"/>
          <w:szCs w:val="40"/>
          <w:lang w:bidi="es-ES"/>
        </w:rPr>
      </w:pPr>
      <w:r w:rsidRPr="00A91855">
        <w:rPr>
          <w:sz w:val="40"/>
          <w:szCs w:val="40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789ED93" wp14:editId="7BE15CF6">
                <wp:simplePos x="0" y="0"/>
                <wp:positionH relativeFrom="page">
                  <wp:posOffset>10795</wp:posOffset>
                </wp:positionH>
                <wp:positionV relativeFrom="page">
                  <wp:posOffset>-112395</wp:posOffset>
                </wp:positionV>
                <wp:extent cx="8345170" cy="1549400"/>
                <wp:effectExtent l="0" t="0" r="0" b="0"/>
                <wp:wrapNone/>
                <wp:docPr id="3" name="Grupo 17" descr="Computer and iPad with graphs and calendar onscreen" title="Background banner with comput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45170" cy="1549400"/>
                          <a:chOff x="-742" y="3060"/>
                          <a:chExt cx="13142" cy="2440"/>
                        </a:xfrm>
                      </wpg:grpSpPr>
                      <wps:wsp>
                        <wps:cNvPr id="4" name="Rectángulo 18"/>
                        <wps:cNvSpPr>
                          <a:spLocks noChangeArrowheads="1"/>
                        </wps:cNvSpPr>
                        <wps:spPr bwMode="auto">
                          <a:xfrm>
                            <a:off x="-200" y="3100"/>
                            <a:ext cx="12600" cy="2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5" name="Grupo 19"/>
                        <wpg:cNvGrpSpPr>
                          <a:grpSpLocks/>
                        </wpg:cNvGrpSpPr>
                        <wpg:grpSpPr bwMode="auto">
                          <a:xfrm>
                            <a:off x="-742" y="3060"/>
                            <a:ext cx="12907" cy="2435"/>
                            <a:chOff x="-915" y="-280"/>
                            <a:chExt cx="12907" cy="2435"/>
                          </a:xfrm>
                        </wpg:grpSpPr>
                        <wps:wsp>
                          <wps:cNvPr id="6" name="Rectángulo 20" descr="chart"/>
                          <wps:cNvSpPr>
                            <a:spLocks noChangeArrowheads="1"/>
                          </wps:cNvSpPr>
                          <wps:spPr bwMode="auto">
                            <a:xfrm>
                              <a:off x="7012" y="-265"/>
                              <a:ext cx="4980" cy="2420"/>
                            </a:xfrm>
                            <a:prstGeom prst="rect">
                              <a:avLst/>
                            </a:prstGeom>
                            <a:blipFill dpi="0" rotWithShape="0">
                              <a:blip r:embed="rId10"/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7" name="Autoforma 21"/>
                          <wps:cNvSpPr>
                            <a:spLocks noChangeArrowheads="1"/>
                          </wps:cNvSpPr>
                          <wps:spPr bwMode="auto">
                            <a:xfrm rot="16200000" flipV="1">
                              <a:off x="4305" y="-5235"/>
                              <a:ext cx="2160" cy="1260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  <wps:wsp>
                          <wps:cNvPr id="8" name="Autoforma 22"/>
                          <wps:cNvSpPr>
                            <a:spLocks/>
                          </wps:cNvSpPr>
                          <wps:spPr bwMode="auto">
                            <a:xfrm>
                              <a:off x="-570" y="-280"/>
                              <a:ext cx="8670" cy="1725"/>
                            </a:xfrm>
                            <a:custGeom>
                              <a:avLst/>
                              <a:gdLst>
                                <a:gd name="T0" fmla="*/ 0 w 7983"/>
                                <a:gd name="T1" fmla="*/ 0 h 1320"/>
                                <a:gd name="T2" fmla="*/ 7983 w 7983"/>
                                <a:gd name="T3" fmla="*/ 0 h 1320"/>
                                <a:gd name="T4" fmla="*/ 7410 w 7983"/>
                                <a:gd name="T5" fmla="*/ 1320 h 1320"/>
                                <a:gd name="T6" fmla="*/ 0 w 7983"/>
                                <a:gd name="T7" fmla="*/ 0 h 13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983" h="1320">
                                  <a:moveTo>
                                    <a:pt x="0" y="0"/>
                                  </a:moveTo>
                                  <a:lnTo>
                                    <a:pt x="7983" y="0"/>
                                  </a:lnTo>
                                  <a:lnTo>
                                    <a:pt x="7410" y="1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44450">
                                  <a:solidFill>
                                    <a:srgbClr val="4A7EBB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8CF76A" id="Grupo 17" o:spid="_x0000_s1026" alt="Title: Background banner with computer - Description: Computer and iPad with graphs and calendar onscreen" style="position:absolute;margin-left:.85pt;margin-top:-8.85pt;width:657.1pt;height:122pt;z-index:-251657216;mso-position-horizontal-relative:page;mso-position-vertical-relative:page" coordorigin="-742,3060" coordsize="13142,2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">
                <v:rect id="Rectángulo 18" o:spid="_x0000_s1027" style="position:absolute;left:-200;top:3100;width:12600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" fillcolor="#79c24d [3204]" stroked="f" strokecolor="#4a7ebb" strokeweight="1.5pt">
                  <v:shadow opacity="22938f" offset="0"/>
                  <v:textbox inset=",7.2pt,,7.2pt"/>
                </v:rect>
                <v:group id="Grupo 19" o:spid="_x0000_s1028" style="position:absolute;left:-742;top:3060;width:12907;height:2435" coordorigin="-915,-280" coordsize="12907,2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ángulo 20" o:spid="_x0000_s1029" alt="chart" style="position:absolute;left:7012;top:-265;width:4980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" stroked="f" strokecolor="#4a7ebb" strokeweight="1.5pt">
                    <v:fill r:id="rId11" o:title="chart" recolor="t" type="frame"/>
                    <v:shadow opacity="22938f" offset="0"/>
                    <v:textbox inset=",7.2pt,,7.2pt"/>
                  </v:rect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Autoforma 21" o:spid="_x0000_s1030" type="#_x0000_t6" style="position:absolute;left:4305;top:-5235;width:2160;height:12600;rotation:9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" fillcolor="#79c24d [3204]" stroked="f" strokecolor="#4a7ebb" strokeweight="1.5pt">
                    <v:shadow opacity="22938f" offset="0"/>
                    <v:textbox inset=",7.2pt,,7.2pt"/>
                  </v:shape>
                  <v:shape id="Autoforma 22" o:spid="_x0000_s1031" style="position:absolute;left:-570;top:-280;width:8670;height:1725;visibility:visible;mso-wrap-style:square;v-text-anchor:top" coordsize="7983,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" path="m,l7983,,7410,1320,,xe" fillcolor="#3a6422 [1604]" stroked="f" strokecolor="#4a7ebb" strokeweight="3.5pt">
                    <v:shadow opacity="22938f" offset="0"/>
                    <v:path arrowok="t" o:connecttype="custom" o:connectlocs="0,0;8670,0;8048,1725;0,0" o:connectangles="0,0,0,0"/>
                  </v:shape>
                </v:group>
                <w10:wrap anchorx="page" anchory="page"/>
                <w10:anchorlock/>
              </v:group>
            </w:pict>
          </mc:Fallback>
        </mc:AlternateContent>
      </w:r>
      <w:r w:rsidR="00A91855" w:rsidRPr="00A91855">
        <w:rPr>
          <w:sz w:val="40"/>
          <w:szCs w:val="40"/>
        </w:rPr>
        <w:t>Key Insights &amp; Conclusions</w:t>
      </w:r>
    </w:p>
    <w:p w14:paraId="6171CCCA" w14:textId="77777777" w:rsidR="00A91855" w:rsidRPr="00A91855" w:rsidRDefault="00A91855" w:rsidP="00A91855">
      <w:pPr>
        <w:rPr>
          <w:lang w:val="en-US" w:bidi="es-ES"/>
        </w:rPr>
      </w:pPr>
    </w:p>
    <w:p w14:paraId="401AED87" w14:textId="77777777" w:rsidR="00A91855" w:rsidRPr="00DC74C6" w:rsidRDefault="00A91855" w:rsidP="00A27BBA">
      <w:pPr>
        <w:pStyle w:val="Heading1"/>
        <w:rPr>
          <w:lang w:val="en-US"/>
        </w:rPr>
      </w:pPr>
      <w:bookmarkStart w:id="0" w:name="_q8b6blsj00hl" w:colFirst="0" w:colLast="0"/>
      <w:bookmarkEnd w:id="0"/>
      <w:r w:rsidRPr="00A91855">
        <w:rPr>
          <w:lang w:val="en-US"/>
        </w:rPr>
        <w:t>REvenue A</w:t>
      </w:r>
      <w:r>
        <w:rPr>
          <w:lang w:val="en-US"/>
        </w:rPr>
        <w:t xml:space="preserve">nalysis </w:t>
      </w:r>
      <w:r w:rsidRPr="00DC74C6">
        <w:rPr>
          <w:lang w:val="en-US"/>
        </w:rPr>
        <w:t>(2021 vs. 2022)</w:t>
      </w:r>
    </w:p>
    <w:p w14:paraId="74E509CA" w14:textId="03A23430" w:rsidR="006C27EC" w:rsidRDefault="00000000" w:rsidP="00F06AF6">
      <w:pPr>
        <w:pStyle w:val="listadecomprobacin"/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  <w:sdt>
        <w:sdtPr>
          <w:rPr>
            <w:rFonts w:asciiTheme="minorHAnsi" w:hAnsiTheme="minorHAnsi" w:cstheme="minorHAnsi"/>
            <w:color w:val="79C24D" w:themeColor="accent1"/>
            <w:lang w:val="en-US"/>
          </w:rPr>
          <w:id w:val="680402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A91855">
            <w:rPr>
              <w:rFonts w:ascii="Segoe UI Symbol" w:eastAsia="MS Gothic" w:hAnsi="Segoe UI Symbol" w:cs="Segoe UI Symbol"/>
              <w:color w:val="79C24D" w:themeColor="accent1"/>
              <w:lang w:val="en-US" w:bidi="es-ES"/>
            </w:rPr>
            <w:t>☐</w:t>
          </w:r>
        </w:sdtContent>
      </w:sdt>
      <w:r w:rsidR="002A0996" w:rsidRPr="00A91855">
        <w:rPr>
          <w:rFonts w:asciiTheme="minorHAnsi" w:hAnsiTheme="minorHAnsi" w:cstheme="minorHAnsi"/>
          <w:lang w:val="en-US" w:bidi="es-ES"/>
        </w:rPr>
        <w:tab/>
      </w:r>
      <w:r w:rsidR="00A91855" w:rsidRPr="00A91855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In 2022,</w:t>
      </w:r>
      <w:r w:rsidR="00A91855" w:rsidRPr="00A91855">
        <w:rPr>
          <w:rFonts w:asciiTheme="minorHAnsi" w:hAnsiTheme="minorHAnsi" w:cstheme="minorHAnsi"/>
          <w:b/>
          <w:bCs/>
          <w:color w:val="000000"/>
          <w:shd w:val="clear" w:color="auto" w:fill="FFFFFF"/>
          <w:lang w:val="en-US"/>
        </w:rPr>
        <w:t> The United States</w:t>
      </w:r>
      <w:r w:rsidR="00A91855" w:rsidRPr="00A91855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 led sales with </w:t>
      </w:r>
      <w:r w:rsidR="00A91855" w:rsidRPr="00A91855">
        <w:rPr>
          <w:rFonts w:asciiTheme="minorHAnsi" w:hAnsiTheme="minorHAnsi" w:cstheme="minorHAnsi"/>
          <w:b/>
          <w:bCs/>
          <w:color w:val="000000"/>
          <w:shd w:val="clear" w:color="auto" w:fill="FFFFFF"/>
          <w:lang w:val="en-US"/>
        </w:rPr>
        <w:t>$212.000 million</w:t>
      </w:r>
      <w:r w:rsidR="00A91855" w:rsidRPr="00A91855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, followed by </w:t>
      </w:r>
      <w:r w:rsidR="00A91855" w:rsidRPr="00A91855">
        <w:rPr>
          <w:rFonts w:asciiTheme="minorHAnsi" w:hAnsiTheme="minorHAnsi" w:cstheme="minorHAnsi"/>
          <w:b/>
          <w:bCs/>
          <w:color w:val="000000"/>
          <w:shd w:val="clear" w:color="auto" w:fill="FFFFFF"/>
          <w:lang w:val="en-US"/>
        </w:rPr>
        <w:t>Europe</w:t>
      </w:r>
      <w:r w:rsidR="00A91855" w:rsidRPr="00A91855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 and </w:t>
      </w:r>
      <w:r w:rsidR="00A91855" w:rsidRPr="00A91855">
        <w:rPr>
          <w:rFonts w:asciiTheme="minorHAnsi" w:hAnsiTheme="minorHAnsi" w:cstheme="minorHAnsi"/>
          <w:b/>
          <w:bCs/>
          <w:color w:val="000000"/>
          <w:shd w:val="clear" w:color="auto" w:fill="FFFFFF"/>
          <w:lang w:val="en-US"/>
        </w:rPr>
        <w:t>Canada</w:t>
      </w:r>
      <w:r w:rsidR="00A91855" w:rsidRPr="00A91855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.</w:t>
      </w:r>
    </w:p>
    <w:p w14:paraId="4D009D05" w14:textId="77777777" w:rsidR="00A91855" w:rsidRPr="00A91855" w:rsidRDefault="00A91855" w:rsidP="00A91855">
      <w:pPr>
        <w:pStyle w:val="listadecomprobacin"/>
        <w:ind w:left="0" w:firstLine="0"/>
        <w:rPr>
          <w:rFonts w:asciiTheme="minorHAnsi" w:hAnsiTheme="minorHAnsi" w:cstheme="minorHAnsi"/>
          <w:lang w:val="en-US"/>
        </w:rPr>
      </w:pPr>
    </w:p>
    <w:p w14:paraId="6DA6420D" w14:textId="7F7BF195" w:rsidR="00A91855" w:rsidRDefault="00000000" w:rsidP="00A91855">
      <w:pPr>
        <w:pStyle w:val="listadecomprobacin"/>
        <w:rPr>
          <w:b/>
          <w:bCs/>
          <w:lang w:val="en-US" w:eastAsia="es-CO"/>
        </w:rPr>
      </w:pPr>
      <w:sdt>
        <w:sdtPr>
          <w:rPr>
            <w:color w:val="79C24D" w:themeColor="accent1"/>
            <w:lang w:val="en-US"/>
          </w:rPr>
          <w:id w:val="-477920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A91855">
            <w:rPr>
              <w:rFonts w:ascii="Segoe UI Symbol" w:eastAsia="MS Gothic" w:hAnsi="Segoe UI Symbol" w:cs="Segoe UI Symbol"/>
              <w:color w:val="79C24D" w:themeColor="accent1"/>
              <w:lang w:val="en-US" w:bidi="es-ES"/>
            </w:rPr>
            <w:t>☐</w:t>
          </w:r>
        </w:sdtContent>
      </w:sdt>
      <w:r w:rsidR="00A91855">
        <w:rPr>
          <w:lang w:val="en-US" w:bidi="es-ES"/>
        </w:rPr>
        <w:t xml:space="preserve">   </w:t>
      </w:r>
      <w:r w:rsidR="00A91855" w:rsidRPr="00A91855">
        <w:rPr>
          <w:lang w:val="en-US" w:eastAsia="es-CO"/>
        </w:rPr>
        <w:t>The revenue distributions shows that </w:t>
      </w:r>
      <w:r w:rsidR="00A91855" w:rsidRPr="00A91855">
        <w:rPr>
          <w:b/>
          <w:bCs/>
          <w:lang w:val="en-US" w:eastAsia="es-CO"/>
        </w:rPr>
        <w:t>The United States</w:t>
      </w:r>
      <w:r w:rsidR="00A91855" w:rsidRPr="00A91855">
        <w:rPr>
          <w:lang w:val="en-US" w:eastAsia="es-CO"/>
        </w:rPr>
        <w:t> contributes while</w:t>
      </w:r>
      <w:r w:rsidR="00A91855" w:rsidRPr="00A91855">
        <w:rPr>
          <w:b/>
          <w:bCs/>
          <w:lang w:val="en-US" w:eastAsia="es-CO"/>
        </w:rPr>
        <w:t> Europa </w:t>
      </w:r>
      <w:r w:rsidR="00A91855" w:rsidRPr="00A91855">
        <w:rPr>
          <w:lang w:val="en-US" w:eastAsia="es-CO"/>
        </w:rPr>
        <w:t>and </w:t>
      </w:r>
      <w:r w:rsidR="00A91855" w:rsidRPr="00A91855">
        <w:rPr>
          <w:b/>
          <w:bCs/>
          <w:lang w:val="en-US" w:eastAsia="es-CO"/>
        </w:rPr>
        <w:t>Canada 22% </w:t>
      </w:r>
      <w:r w:rsidR="00A91855" w:rsidRPr="00A91855">
        <w:rPr>
          <w:lang w:val="en-US" w:eastAsia="es-CO"/>
        </w:rPr>
        <w:t>each, </w:t>
      </w:r>
      <w:r w:rsidR="00A91855" w:rsidRPr="00A91855">
        <w:rPr>
          <w:b/>
          <w:bCs/>
          <w:lang w:val="en-US" w:eastAsia="es-CO"/>
        </w:rPr>
        <w:t>Latin America 20%</w:t>
      </w:r>
      <w:r w:rsidR="00A91855" w:rsidRPr="00A91855">
        <w:rPr>
          <w:lang w:val="en-US" w:eastAsia="es-CO"/>
        </w:rPr>
        <w:t> and </w:t>
      </w:r>
      <w:r w:rsidR="00A91855" w:rsidRPr="00A91855">
        <w:rPr>
          <w:b/>
          <w:bCs/>
          <w:lang w:val="en-US" w:eastAsia="es-CO"/>
        </w:rPr>
        <w:t>India 12.3%.</w:t>
      </w:r>
    </w:p>
    <w:p w14:paraId="7E790C7D" w14:textId="77777777" w:rsidR="00A91855" w:rsidRPr="00A91855" w:rsidRDefault="00A91855" w:rsidP="00A91855">
      <w:pPr>
        <w:pStyle w:val="listadecomprobacin"/>
        <w:rPr>
          <w:lang w:val="en-US" w:eastAsia="es-CO"/>
        </w:rPr>
      </w:pPr>
    </w:p>
    <w:p w14:paraId="78879CCB" w14:textId="068CA5FF" w:rsidR="006C27EC" w:rsidRDefault="00000000" w:rsidP="00A91855">
      <w:pPr>
        <w:pStyle w:val="listadecomprobacin"/>
        <w:rPr>
          <w:lang w:val="en-US" w:bidi="es-ES"/>
        </w:rPr>
      </w:pPr>
      <w:sdt>
        <w:sdtPr>
          <w:rPr>
            <w:color w:val="79C24D" w:themeColor="accent1"/>
            <w:lang w:val="en-US"/>
          </w:rPr>
          <w:id w:val="10940606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A91855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A91855">
        <w:rPr>
          <w:lang w:val="en-US" w:bidi="es-ES"/>
        </w:rPr>
        <w:tab/>
      </w:r>
      <w:r w:rsidR="00A91855" w:rsidRPr="00A91855">
        <w:rPr>
          <w:lang w:val="en-US"/>
        </w:rPr>
        <w:t xml:space="preserve">In terms of billing </w:t>
      </w:r>
      <w:proofErr w:type="spellStart"/>
      <w:r w:rsidR="00A91855" w:rsidRPr="00A91855">
        <w:rPr>
          <w:lang w:val="en-US"/>
        </w:rPr>
        <w:t>effiiency</w:t>
      </w:r>
      <w:proofErr w:type="spellEnd"/>
      <w:r w:rsidR="00A91855" w:rsidRPr="00A91855">
        <w:rPr>
          <w:lang w:val="en-US"/>
        </w:rPr>
        <w:t xml:space="preserve">, Latin America leads this </w:t>
      </w:r>
      <w:r w:rsidR="00C735EF" w:rsidRPr="00A91855">
        <w:rPr>
          <w:lang w:val="en-US"/>
        </w:rPr>
        <w:t>indicator</w:t>
      </w:r>
      <w:r w:rsidR="00A91855" w:rsidRPr="00A91855">
        <w:rPr>
          <w:lang w:val="en-US"/>
        </w:rPr>
        <w:t xml:space="preserve"> with $42.23 per hour, followed by Europe with $40.17 per hour. Both Canada and United States generate $39 per hour, while India record the lowest value at $37 per hour.</w:t>
      </w:r>
    </w:p>
    <w:p w14:paraId="74FDFA65" w14:textId="77777777" w:rsidR="00A91855" w:rsidRPr="00A91855" w:rsidRDefault="00A91855" w:rsidP="00A91855">
      <w:pPr>
        <w:pStyle w:val="listadecomprobacin"/>
        <w:rPr>
          <w:lang w:val="en-US"/>
        </w:rPr>
      </w:pPr>
    </w:p>
    <w:p w14:paraId="0D383173" w14:textId="77777777" w:rsidR="00A91855" w:rsidRDefault="00000000" w:rsidP="00A91855">
      <w:pPr>
        <w:pStyle w:val="listadecomprobacin"/>
        <w:rPr>
          <w:lang w:val="en-US" w:eastAsia="es-CO"/>
        </w:rPr>
      </w:pPr>
      <w:sdt>
        <w:sdtPr>
          <w:rPr>
            <w:color w:val="79C24D" w:themeColor="accent1"/>
            <w:lang w:val="en-US"/>
          </w:rPr>
          <w:id w:val="-11336417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A91855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A91855">
        <w:rPr>
          <w:lang w:val="en-US" w:bidi="es-ES"/>
        </w:rPr>
        <w:tab/>
      </w:r>
      <w:bookmarkStart w:id="1" w:name="_lyrp6qhzrgl" w:colFirst="0" w:colLast="0"/>
      <w:bookmarkEnd w:id="1"/>
      <w:r w:rsidR="00A91855" w:rsidRPr="00A91855">
        <w:rPr>
          <w:lang w:val="en-US" w:eastAsia="es-CO"/>
        </w:rPr>
        <w:t> Regarding revenue growth in 2022 compared to 2021, India experienced a surge of 167.6%, followed by Latin America (63.9%) and Canada (54.1%). While more moderate, Europe (15.8%) and the United States (13.4%) also showed positive growth.</w:t>
      </w:r>
    </w:p>
    <w:p w14:paraId="48973DB0" w14:textId="77777777" w:rsidR="00A91855" w:rsidRDefault="00A91855" w:rsidP="00A91855">
      <w:pPr>
        <w:pStyle w:val="listadecomprobacin"/>
        <w:rPr>
          <w:sz w:val="21"/>
          <w:szCs w:val="21"/>
          <w:lang w:val="en-US" w:eastAsia="es-CO"/>
        </w:rPr>
      </w:pPr>
    </w:p>
    <w:p w14:paraId="73101054" w14:textId="77777777" w:rsidR="00A91855" w:rsidRDefault="00A91855" w:rsidP="00A91855">
      <w:pPr>
        <w:pStyle w:val="listadecomprobacin"/>
        <w:rPr>
          <w:sz w:val="21"/>
          <w:szCs w:val="21"/>
          <w:lang w:val="en-US" w:eastAsia="es-CO"/>
        </w:rPr>
      </w:pPr>
    </w:p>
    <w:p w14:paraId="5EC924C4" w14:textId="77777777" w:rsidR="00A91855" w:rsidRPr="00A91855" w:rsidRDefault="00A91855" w:rsidP="00A91855">
      <w:pPr>
        <w:pStyle w:val="listadecomprobacin"/>
        <w:rPr>
          <w:sz w:val="21"/>
          <w:szCs w:val="21"/>
          <w:lang w:val="en-US" w:eastAsia="es-CO"/>
        </w:rPr>
      </w:pPr>
    </w:p>
    <w:p w14:paraId="1C1FFAA2" w14:textId="77777777" w:rsidR="00A91855" w:rsidRPr="00DC74C6" w:rsidRDefault="00A91855" w:rsidP="0081053B">
      <w:pPr>
        <w:pStyle w:val="listadecomprobacin"/>
        <w:rPr>
          <w:rFonts w:ascii="Arial" w:hAnsi="Arial"/>
          <w:b/>
          <w:caps/>
          <w:color w:val="589633" w:themeColor="accent1" w:themeShade="BF"/>
          <w:sz w:val="32"/>
          <w:szCs w:val="40"/>
          <w:lang w:val="en-US"/>
        </w:rPr>
      </w:pPr>
      <w:r w:rsidRPr="00DC74C6">
        <w:rPr>
          <w:rFonts w:ascii="Arial" w:hAnsi="Arial"/>
          <w:b/>
          <w:caps/>
          <w:color w:val="589633" w:themeColor="accent1" w:themeShade="BF"/>
          <w:sz w:val="32"/>
          <w:szCs w:val="40"/>
          <w:lang w:val="en-US"/>
        </w:rPr>
        <w:t>Profit Margin changes (2021 vs. 2022)</w:t>
      </w:r>
    </w:p>
    <w:p w14:paraId="2A8E0CFC" w14:textId="77777777" w:rsidR="00A91855" w:rsidRPr="00DC74C6" w:rsidRDefault="00A91855" w:rsidP="0081053B">
      <w:pPr>
        <w:pStyle w:val="listadecomprobacin"/>
        <w:rPr>
          <w:rFonts w:ascii="Arial" w:hAnsi="Arial"/>
          <w:b/>
          <w:caps/>
          <w:color w:val="589633" w:themeColor="accent1" w:themeShade="BF"/>
          <w:sz w:val="32"/>
          <w:szCs w:val="40"/>
          <w:lang w:val="en-US"/>
        </w:rPr>
      </w:pPr>
    </w:p>
    <w:p w14:paraId="4340DB76" w14:textId="1E73A67D" w:rsidR="00A91855" w:rsidRPr="00A91855" w:rsidRDefault="00A91855" w:rsidP="00A91855">
      <w:pPr>
        <w:shd w:val="clear" w:color="auto" w:fill="FFFFFF"/>
        <w:spacing w:before="0" w:after="0" w:line="240" w:lineRule="auto"/>
        <w:rPr>
          <w:rFonts w:asciiTheme="minorHAnsi" w:eastAsia="Times New Roman" w:hAnsiTheme="minorHAnsi" w:cstheme="minorHAnsi"/>
          <w:color w:val="000000"/>
          <w:lang w:val="en-US" w:eastAsia="es-CO"/>
        </w:rPr>
      </w:pPr>
      <w:r w:rsidRPr="00A91855">
        <w:rPr>
          <w:rFonts w:asciiTheme="minorHAnsi" w:eastAsia="Times New Roman" w:hAnsiTheme="minorHAnsi" w:cstheme="minorHAnsi"/>
          <w:b/>
          <w:bCs/>
          <w:color w:val="000000"/>
          <w:lang w:val="en-US" w:eastAsia="es-CO"/>
        </w:rPr>
        <w:t>The profit margin change</w:t>
      </w:r>
      <w:r w:rsidRPr="00A91855">
        <w:rPr>
          <w:rFonts w:asciiTheme="minorHAnsi" w:eastAsia="Times New Roman" w:hAnsiTheme="minorHAnsi" w:cstheme="minorHAnsi"/>
          <w:color w:val="000000"/>
          <w:lang w:val="en-US" w:eastAsia="es-CO"/>
        </w:rPr>
        <w:t> </w:t>
      </w:r>
      <w:proofErr w:type="gramStart"/>
      <w:r w:rsidRPr="00A91855">
        <w:rPr>
          <w:rFonts w:asciiTheme="minorHAnsi" w:eastAsia="Times New Roman" w:hAnsiTheme="minorHAnsi" w:cstheme="minorHAnsi"/>
          <w:color w:val="000000"/>
          <w:lang w:val="en-US" w:eastAsia="es-CO"/>
        </w:rPr>
        <w:t>reveal</w:t>
      </w:r>
      <w:proofErr w:type="gramEnd"/>
      <w:r w:rsidRPr="00A91855">
        <w:rPr>
          <w:rFonts w:asciiTheme="minorHAnsi" w:eastAsia="Times New Roman" w:hAnsiTheme="minorHAnsi" w:cstheme="minorHAnsi"/>
          <w:color w:val="000000"/>
          <w:lang w:val="en-US" w:eastAsia="es-CO"/>
        </w:rPr>
        <w:t xml:space="preserve"> significant differences across regions.</w:t>
      </w:r>
      <w:r w:rsidRPr="00A91855">
        <w:rPr>
          <w:rFonts w:asciiTheme="minorHAnsi" w:eastAsia="Times New Roman" w:hAnsiTheme="minorHAnsi" w:cstheme="minorHAnsi"/>
          <w:b/>
          <w:bCs/>
          <w:color w:val="000000"/>
          <w:lang w:val="en-US" w:eastAsia="es-CO"/>
        </w:rPr>
        <w:t> </w:t>
      </w:r>
    </w:p>
    <w:p w14:paraId="7F300043" w14:textId="2A30292B" w:rsidR="006C27EC" w:rsidRPr="00A91855" w:rsidRDefault="006C27EC" w:rsidP="0081053B">
      <w:pPr>
        <w:pStyle w:val="listadecomprobacin"/>
        <w:rPr>
          <w:lang w:val="en-US"/>
        </w:rPr>
      </w:pPr>
    </w:p>
    <w:p w14:paraId="4859B352" w14:textId="77777777" w:rsidR="00A91855" w:rsidRPr="00A91855" w:rsidRDefault="00000000" w:rsidP="00A91855">
      <w:pPr>
        <w:pStyle w:val="listadecomprobacin"/>
        <w:rPr>
          <w:lang w:val="en-US" w:eastAsia="es-CO"/>
        </w:rPr>
      </w:pPr>
      <w:sdt>
        <w:sdtPr>
          <w:rPr>
            <w:color w:val="79C24D" w:themeColor="accent1"/>
            <w:lang w:val="en-US"/>
          </w:rPr>
          <w:id w:val="-69352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A91855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A91855">
        <w:rPr>
          <w:lang w:val="en-US" w:bidi="es-ES"/>
        </w:rPr>
        <w:tab/>
      </w:r>
      <w:r w:rsidR="00A91855" w:rsidRPr="00A91855">
        <w:rPr>
          <w:lang w:val="en-US" w:eastAsia="es-CO"/>
        </w:rPr>
        <w:t>Canada was the best-performing region, recording growth in GPM (8.8%), OPM (7.6%), and NPM (6.7%). Conversely, Europe experienced the steepest decline, with reductions of -11% in NPM, -18.8% in OPM, and -18.0% in GPM.</w:t>
      </w:r>
    </w:p>
    <w:p w14:paraId="6F86FEB3" w14:textId="34412E87" w:rsidR="006C27EC" w:rsidRPr="00BF21F2" w:rsidRDefault="008B0457" w:rsidP="0081053B">
      <w:pPr>
        <w:pStyle w:val="listadecomprobacin"/>
        <w:rPr>
          <w:lang w:val="en-US"/>
        </w:rPr>
      </w:pPr>
      <w:r w:rsidRPr="00BF21F2">
        <w:rPr>
          <w:lang w:val="en-US" w:bidi="es-ES"/>
        </w:rPr>
        <w:t>.</w:t>
      </w:r>
    </w:p>
    <w:p w14:paraId="28E61CAE" w14:textId="071BB5BD" w:rsidR="006C27EC" w:rsidRDefault="00000000" w:rsidP="0081053B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-5903952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BF21F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BF21F2">
        <w:rPr>
          <w:lang w:val="en-US" w:bidi="es-ES"/>
        </w:rPr>
        <w:tab/>
      </w:r>
      <w:r w:rsidR="00BF21F2" w:rsidRPr="00BF21F2">
        <w:rPr>
          <w:lang w:val="en-US"/>
        </w:rPr>
        <w:t>The United States maintains a stable trend with moderate increases in GPM (4.1%), OPM (3.9%), and NPM (3.1%)</w:t>
      </w:r>
      <w:r w:rsidR="00BF21F2">
        <w:rPr>
          <w:lang w:val="en-US"/>
        </w:rPr>
        <w:t>.</w:t>
      </w:r>
    </w:p>
    <w:p w14:paraId="0CD23EB3" w14:textId="77777777" w:rsidR="0074381B" w:rsidRPr="00BF21F2" w:rsidRDefault="0074381B" w:rsidP="0081053B">
      <w:pPr>
        <w:pStyle w:val="listadecomprobacin"/>
        <w:rPr>
          <w:lang w:val="en-US"/>
        </w:rPr>
      </w:pPr>
    </w:p>
    <w:p w14:paraId="685D7C36" w14:textId="77777777" w:rsidR="00BF21F2" w:rsidRDefault="00000000" w:rsidP="0081053B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6455524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BF21F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BF21F2">
        <w:rPr>
          <w:lang w:val="en-US" w:bidi="es-ES"/>
        </w:rPr>
        <w:tab/>
      </w:r>
      <w:proofErr w:type="spellStart"/>
      <w:r w:rsidR="00BF21F2" w:rsidRPr="00BF21F2">
        <w:rPr>
          <w:lang w:val="en-US"/>
        </w:rPr>
        <w:t>LatAm</w:t>
      </w:r>
      <w:proofErr w:type="spellEnd"/>
      <w:r w:rsidR="00BF21F2" w:rsidRPr="00BF21F2">
        <w:rPr>
          <w:lang w:val="en-US"/>
        </w:rPr>
        <w:t xml:space="preserve"> shows slight improvements in GPM (4.5%) and NPM (0.9%), though its OPM (-0.7%) reflects pressure on operating costs. This suggests that while revenue generation has improved, operational efficiency could be optimized.</w:t>
      </w:r>
    </w:p>
    <w:p w14:paraId="0D6B7E61" w14:textId="77777777" w:rsidR="00BF21F2" w:rsidRPr="00DC74C6" w:rsidRDefault="00BF21F2" w:rsidP="0081053B">
      <w:pPr>
        <w:pStyle w:val="listadecomprobacin"/>
        <w:rPr>
          <w:color w:val="79C24D" w:themeColor="accent1"/>
          <w:lang w:val="en-US"/>
        </w:rPr>
      </w:pPr>
    </w:p>
    <w:p w14:paraId="1DCDD20B" w14:textId="0B4D7BBA" w:rsidR="006C27EC" w:rsidRPr="00BF21F2" w:rsidRDefault="00000000" w:rsidP="0081053B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-6801969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BF21F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BF21F2">
        <w:rPr>
          <w:lang w:val="en-US" w:bidi="es-ES"/>
        </w:rPr>
        <w:tab/>
      </w:r>
      <w:r w:rsidR="00BF21F2" w:rsidRPr="00BF21F2">
        <w:rPr>
          <w:lang w:val="en-US"/>
        </w:rPr>
        <w:t>India faces declining profitability, with reductions in GPM (-4.4%), OPM (-4.7%), and NPM (-5.6%). The negative trend indicates rising costs or lower efficiency in converting revenue into profit.</w:t>
      </w:r>
    </w:p>
    <w:p w14:paraId="7BFFA4F8" w14:textId="5C2B5B59" w:rsidR="006C27EC" w:rsidRPr="00DC74C6" w:rsidRDefault="006C27EC" w:rsidP="0081053B">
      <w:pPr>
        <w:pStyle w:val="listadecomprobacin"/>
        <w:rPr>
          <w:lang w:val="en-US"/>
        </w:rPr>
      </w:pPr>
    </w:p>
    <w:p w14:paraId="1968A80C" w14:textId="4FCC4B38" w:rsidR="006C27EC" w:rsidRPr="00DC74C6" w:rsidRDefault="00BF21F2">
      <w:pPr>
        <w:pStyle w:val="Heading1"/>
        <w:rPr>
          <w:lang w:val="en-US"/>
        </w:rPr>
      </w:pPr>
      <w:bookmarkStart w:id="2" w:name="_e3n9adsqyf4j" w:colFirst="0" w:colLast="0"/>
      <w:bookmarkEnd w:id="2"/>
      <w:r w:rsidRPr="00DC74C6">
        <w:rPr>
          <w:lang w:val="en-US" w:bidi="es-ES"/>
        </w:rPr>
        <w:lastRenderedPageBreak/>
        <w:t xml:space="preserve">Cost Analysis </w:t>
      </w:r>
      <w:r w:rsidRPr="00DC74C6">
        <w:rPr>
          <w:lang w:val="en-US"/>
        </w:rPr>
        <w:t>(2021 vs. 2022)</w:t>
      </w:r>
    </w:p>
    <w:p w14:paraId="5F0381D7" w14:textId="1008150E" w:rsidR="006C27EC" w:rsidRPr="000859CD" w:rsidRDefault="00000000" w:rsidP="0081053B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1791323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0859CD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0859CD">
        <w:rPr>
          <w:lang w:val="en-US" w:bidi="es-ES"/>
        </w:rPr>
        <w:tab/>
      </w:r>
      <w:r w:rsidR="000859CD" w:rsidRPr="000859CD">
        <w:rPr>
          <w:lang w:val="en-US"/>
        </w:rPr>
        <w:t xml:space="preserve">Europe has the </w:t>
      </w:r>
      <w:r w:rsidR="000859CD" w:rsidRPr="000859CD">
        <w:rPr>
          <w:rStyle w:val="Strong"/>
          <w:lang w:val="en-US"/>
        </w:rPr>
        <w:t>highest cost structure</w:t>
      </w:r>
      <w:r w:rsidR="000859CD" w:rsidRPr="000859CD">
        <w:rPr>
          <w:lang w:val="en-US"/>
        </w:rPr>
        <w:t xml:space="preserve">, with </w:t>
      </w:r>
      <w:r w:rsidR="000859CD" w:rsidRPr="000859CD">
        <w:rPr>
          <w:rStyle w:val="Strong"/>
          <w:lang w:val="en-US"/>
        </w:rPr>
        <w:t>COGS at 58.56%</w:t>
      </w:r>
      <w:r w:rsidR="000859CD" w:rsidRPr="000859CD">
        <w:rPr>
          <w:lang w:val="en-US"/>
        </w:rPr>
        <w:t xml:space="preserve">, indicating significant pressure on profit margins. Additionally, its </w:t>
      </w:r>
      <w:r w:rsidR="000859CD" w:rsidRPr="000859CD">
        <w:rPr>
          <w:rStyle w:val="Strong"/>
          <w:lang w:val="en-US"/>
        </w:rPr>
        <w:t>Overhead Labor costs stand at 8.63%</w:t>
      </w:r>
      <w:r w:rsidR="000859CD" w:rsidRPr="000859CD">
        <w:rPr>
          <w:lang w:val="en-US"/>
        </w:rPr>
        <w:t>, meaning a large portion of revenue is allocated to operational expense</w:t>
      </w:r>
    </w:p>
    <w:p w14:paraId="1B8C1AA6" w14:textId="2D0655AE" w:rsidR="006C27EC" w:rsidRPr="000859CD" w:rsidRDefault="00000000" w:rsidP="0081053B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-1066713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0859CD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0859CD">
        <w:rPr>
          <w:lang w:val="en-US" w:bidi="es-ES"/>
        </w:rPr>
        <w:tab/>
      </w:r>
      <w:r w:rsidR="000859CD" w:rsidRPr="000859CD">
        <w:rPr>
          <w:lang w:val="en-US"/>
        </w:rPr>
        <w:t xml:space="preserve">India follows with </w:t>
      </w:r>
      <w:r w:rsidR="000859CD" w:rsidRPr="000859CD">
        <w:rPr>
          <w:rStyle w:val="Strong"/>
          <w:lang w:val="en-US"/>
        </w:rPr>
        <w:t>COGS at 50.92%</w:t>
      </w:r>
      <w:r w:rsidR="000859CD" w:rsidRPr="000859CD">
        <w:rPr>
          <w:lang w:val="en-US"/>
        </w:rPr>
        <w:t xml:space="preserve">, making it the second-highest cost region. Additionally, </w:t>
      </w:r>
      <w:r w:rsidR="000859CD" w:rsidRPr="000859CD">
        <w:rPr>
          <w:rStyle w:val="Strong"/>
          <w:lang w:val="en-US"/>
        </w:rPr>
        <w:t>Overhead Labor reaches 11.29%</w:t>
      </w:r>
      <w:r w:rsidR="000859CD" w:rsidRPr="000859CD">
        <w:rPr>
          <w:lang w:val="en-US"/>
        </w:rPr>
        <w:t>, the highest among all regions, suggesting operational inefficiencies or a higher fixed cost structure impacting profitability</w:t>
      </w:r>
      <w:r w:rsidR="008B0457" w:rsidRPr="000859CD">
        <w:rPr>
          <w:lang w:val="en-US" w:bidi="es-ES"/>
        </w:rPr>
        <w:t>.</w:t>
      </w:r>
    </w:p>
    <w:p w14:paraId="68E7028E" w14:textId="46919AF5" w:rsidR="006C27EC" w:rsidRPr="000859CD" w:rsidRDefault="00000000" w:rsidP="0081053B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-1323966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0859CD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0859CD">
        <w:rPr>
          <w:lang w:val="en-US" w:bidi="es-ES"/>
        </w:rPr>
        <w:tab/>
      </w:r>
      <w:r w:rsidR="000859CD" w:rsidRPr="000859CD">
        <w:rPr>
          <w:lang w:val="en-US"/>
        </w:rPr>
        <w:t xml:space="preserve">Latin America reports </w:t>
      </w:r>
      <w:r w:rsidR="000859CD" w:rsidRPr="000859CD">
        <w:rPr>
          <w:rStyle w:val="Strong"/>
          <w:lang w:val="en-US"/>
        </w:rPr>
        <w:t>COGS at 48.09%</w:t>
      </w:r>
      <w:r w:rsidR="000859CD" w:rsidRPr="000859CD">
        <w:rPr>
          <w:lang w:val="en-US"/>
        </w:rPr>
        <w:t xml:space="preserve">, ranking as the third-highest in cost burden. However, its </w:t>
      </w:r>
      <w:r w:rsidR="000859CD" w:rsidRPr="000859CD">
        <w:rPr>
          <w:rStyle w:val="Strong"/>
          <w:lang w:val="en-US"/>
        </w:rPr>
        <w:t>Overhead Labor (11.22%)</w:t>
      </w:r>
      <w:r w:rsidR="008B0457" w:rsidRPr="000859CD">
        <w:rPr>
          <w:lang w:val="en-US" w:bidi="es-ES"/>
        </w:rPr>
        <w:t>.</w:t>
      </w:r>
    </w:p>
    <w:p w14:paraId="12612FD9" w14:textId="77777777" w:rsidR="00CC03E2" w:rsidRDefault="00000000" w:rsidP="0081053B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-2066565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0859CD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0859CD">
        <w:rPr>
          <w:lang w:val="en-US" w:bidi="es-ES"/>
        </w:rPr>
        <w:tab/>
      </w:r>
      <w:bookmarkStart w:id="3" w:name="_we2wrs76nl09" w:colFirst="0" w:colLast="0"/>
      <w:bookmarkEnd w:id="3"/>
      <w:r w:rsidR="000859CD" w:rsidRPr="000859CD">
        <w:rPr>
          <w:lang w:val="en-US"/>
        </w:rPr>
        <w:t xml:space="preserve">Both Canada and the U.S. maintain </w:t>
      </w:r>
      <w:r w:rsidR="000859CD" w:rsidRPr="000859CD">
        <w:rPr>
          <w:rStyle w:val="Strong"/>
          <w:lang w:val="en-US"/>
        </w:rPr>
        <w:t>COGS levels close to 49%</w:t>
      </w:r>
      <w:r w:rsidR="000859CD" w:rsidRPr="000859CD">
        <w:rPr>
          <w:lang w:val="en-US"/>
        </w:rPr>
        <w:t xml:space="preserve">, showcasing a more </w:t>
      </w:r>
      <w:r w:rsidR="000859CD" w:rsidRPr="000859CD">
        <w:rPr>
          <w:rStyle w:val="Strong"/>
          <w:lang w:val="en-US"/>
        </w:rPr>
        <w:t>balanced cost structure</w:t>
      </w:r>
      <w:r w:rsidR="000859CD" w:rsidRPr="000859CD">
        <w:rPr>
          <w:lang w:val="en-US"/>
        </w:rPr>
        <w:t xml:space="preserve">. Canada's </w:t>
      </w:r>
      <w:r w:rsidR="000859CD" w:rsidRPr="000859CD">
        <w:rPr>
          <w:rStyle w:val="Strong"/>
          <w:lang w:val="en-US"/>
        </w:rPr>
        <w:t>Overhead Labor (7.96%)</w:t>
      </w:r>
      <w:r w:rsidR="000859CD" w:rsidRPr="000859CD">
        <w:rPr>
          <w:lang w:val="en-US"/>
        </w:rPr>
        <w:t xml:space="preserve"> and the U.S.'s </w:t>
      </w:r>
      <w:r w:rsidR="000859CD" w:rsidRPr="000859CD">
        <w:rPr>
          <w:rStyle w:val="Strong"/>
          <w:lang w:val="en-US"/>
        </w:rPr>
        <w:t>7.87%</w:t>
      </w:r>
      <w:r w:rsidR="000859CD" w:rsidRPr="000859CD">
        <w:rPr>
          <w:lang w:val="en-US"/>
        </w:rPr>
        <w:t xml:space="preserve"> remain controlled, while </w:t>
      </w:r>
      <w:r w:rsidR="000859CD" w:rsidRPr="000859CD">
        <w:rPr>
          <w:rStyle w:val="Strong"/>
          <w:lang w:val="en-US"/>
        </w:rPr>
        <w:t>Other Expenses</w:t>
      </w:r>
      <w:r w:rsidR="000859CD" w:rsidRPr="000859CD">
        <w:rPr>
          <w:lang w:val="en-US"/>
        </w:rPr>
        <w:t xml:space="preserve"> are at 6.02% and 6.31%, respectively. This suggests a stable operational cost environment and efficient financial management in both regions</w:t>
      </w:r>
    </w:p>
    <w:p w14:paraId="6E950CDB" w14:textId="77777777" w:rsidR="00CC03E2" w:rsidRDefault="00CC03E2" w:rsidP="0081053B">
      <w:pPr>
        <w:pStyle w:val="listadecomprobacin"/>
        <w:rPr>
          <w:color w:val="79C24D" w:themeColor="accent1"/>
          <w:lang w:val="en-US"/>
        </w:rPr>
      </w:pPr>
    </w:p>
    <w:p w14:paraId="305FC2CD" w14:textId="5836D9DC" w:rsidR="000859CD" w:rsidRPr="000859CD" w:rsidRDefault="00CC03E2" w:rsidP="00CC03E2">
      <w:pPr>
        <w:pStyle w:val="Heading1"/>
        <w:rPr>
          <w:lang w:val="en-US" w:bidi="es-ES"/>
        </w:rPr>
      </w:pPr>
      <w:r w:rsidRPr="00CC03E2">
        <w:rPr>
          <w:lang w:val="en-US"/>
        </w:rPr>
        <w:t>Billing Efficiency &amp; Cost Trends</w:t>
      </w:r>
      <w:r>
        <w:rPr>
          <w:lang w:val="en-US"/>
        </w:rPr>
        <w:t xml:space="preserve"> analysis </w:t>
      </w:r>
      <w:sdt>
        <w:sdtPr>
          <w:rPr>
            <w:color w:val="79C24D" w:themeColor="accent1"/>
            <w:lang w:val="en-US"/>
          </w:rPr>
          <w:id w:val="-1055063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859CD" w:rsidRPr="000859CD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</w:p>
    <w:p w14:paraId="0820FC9D" w14:textId="6409520D" w:rsidR="00CC03E2" w:rsidRPr="00CC03E2" w:rsidRDefault="00000000" w:rsidP="00CC03E2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-14231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C03E2" w:rsidRPr="00CC03E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CC03E2" w:rsidRPr="00CC03E2">
        <w:rPr>
          <w:lang w:val="en-US" w:bidi="es-ES"/>
        </w:rPr>
        <w:tab/>
      </w:r>
      <w:proofErr w:type="spellStart"/>
      <w:r w:rsidR="00CC03E2" w:rsidRPr="00CC03E2">
        <w:rPr>
          <w:rStyle w:val="Strong"/>
          <w:lang w:val="en-US"/>
        </w:rPr>
        <w:t>LatAm</w:t>
      </w:r>
      <w:proofErr w:type="spellEnd"/>
      <w:r w:rsidR="00CC03E2" w:rsidRPr="00CC03E2">
        <w:rPr>
          <w:lang w:val="en-US"/>
        </w:rPr>
        <w:t xml:space="preserve"> has the </w:t>
      </w:r>
      <w:r w:rsidR="00CC03E2" w:rsidRPr="00CC03E2">
        <w:rPr>
          <w:rStyle w:val="Strong"/>
          <w:lang w:val="en-US"/>
        </w:rPr>
        <w:t>highest Revenue per Billable Hour</w:t>
      </w:r>
      <w:r w:rsidR="00CC03E2" w:rsidRPr="00CC03E2">
        <w:rPr>
          <w:lang w:val="en-US"/>
        </w:rPr>
        <w:t xml:space="preserve"> at </w:t>
      </w:r>
      <w:r w:rsidR="00CC03E2" w:rsidRPr="00CC03E2">
        <w:rPr>
          <w:rStyle w:val="Strong"/>
          <w:lang w:val="en-US"/>
        </w:rPr>
        <w:t>$42.32</w:t>
      </w:r>
    </w:p>
    <w:p w14:paraId="7487C190" w14:textId="387ED407" w:rsidR="00CC03E2" w:rsidRPr="00CC03E2" w:rsidRDefault="00000000" w:rsidP="00CC03E2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123124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C03E2" w:rsidRPr="00CC03E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CC03E2" w:rsidRPr="00CC03E2">
        <w:rPr>
          <w:lang w:val="en-US" w:bidi="es-ES"/>
        </w:rPr>
        <w:tab/>
      </w:r>
      <w:r w:rsidR="00CC03E2" w:rsidRPr="00CC03E2">
        <w:rPr>
          <w:rStyle w:val="Strong"/>
          <w:lang w:val="en-US"/>
        </w:rPr>
        <w:t>India</w:t>
      </w:r>
      <w:r w:rsidR="00CC03E2" w:rsidRPr="00CC03E2">
        <w:rPr>
          <w:lang w:val="en-US"/>
        </w:rPr>
        <w:t xml:space="preserve"> has the </w:t>
      </w:r>
      <w:r w:rsidR="00CC03E2" w:rsidRPr="00CC03E2">
        <w:rPr>
          <w:rStyle w:val="Strong"/>
          <w:lang w:val="en-US"/>
        </w:rPr>
        <w:t>lowest Revenue per Billable Hour</w:t>
      </w:r>
      <w:r w:rsidR="00CC03E2" w:rsidRPr="00CC03E2">
        <w:rPr>
          <w:lang w:val="en-US"/>
        </w:rPr>
        <w:t xml:space="preserve"> at </w:t>
      </w:r>
      <w:r w:rsidR="00CC03E2" w:rsidRPr="00CC03E2">
        <w:rPr>
          <w:rStyle w:val="Strong"/>
          <w:lang w:val="en-US"/>
        </w:rPr>
        <w:t>$37.00</w:t>
      </w:r>
      <w:r w:rsidR="00CC03E2" w:rsidRPr="00CC03E2">
        <w:rPr>
          <w:lang w:val="en-US"/>
        </w:rPr>
        <w:t xml:space="preserve"> but also the </w:t>
      </w:r>
      <w:r w:rsidR="00CC03E2" w:rsidRPr="00CC03E2">
        <w:rPr>
          <w:rStyle w:val="Strong"/>
          <w:lang w:val="en-US"/>
        </w:rPr>
        <w:t>lowest Run Rate per Billable Hour</w:t>
      </w:r>
      <w:r w:rsidR="00CC03E2" w:rsidRPr="00CC03E2">
        <w:rPr>
          <w:lang w:val="en-US"/>
        </w:rPr>
        <w:t xml:space="preserve"> at </w:t>
      </w:r>
      <w:r w:rsidR="00CC03E2" w:rsidRPr="00CC03E2">
        <w:rPr>
          <w:rStyle w:val="Strong"/>
          <w:lang w:val="en-US"/>
        </w:rPr>
        <w:t>$11.81</w:t>
      </w:r>
    </w:p>
    <w:p w14:paraId="1719A9CD" w14:textId="2F8886DD" w:rsidR="00CC03E2" w:rsidRPr="00CC03E2" w:rsidRDefault="00000000" w:rsidP="00CC03E2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1772894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C03E2" w:rsidRPr="00CC03E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CC03E2" w:rsidRPr="00CC03E2">
        <w:rPr>
          <w:lang w:val="en-US" w:bidi="es-ES"/>
        </w:rPr>
        <w:tab/>
      </w:r>
      <w:r w:rsidR="00CC03E2" w:rsidRPr="00CC03E2">
        <w:rPr>
          <w:rStyle w:val="Strong"/>
          <w:lang w:val="en-US"/>
        </w:rPr>
        <w:t>Cost of Sales per Billable Hour</w:t>
      </w:r>
      <w:r w:rsidR="00CC03E2" w:rsidRPr="00CC03E2">
        <w:rPr>
          <w:lang w:val="en-US"/>
        </w:rPr>
        <w:t xml:space="preserve"> is </w:t>
      </w:r>
      <w:r w:rsidR="00CC03E2" w:rsidRPr="00CC03E2">
        <w:rPr>
          <w:rStyle w:val="Strong"/>
          <w:lang w:val="en-US"/>
        </w:rPr>
        <w:t xml:space="preserve">highest in </w:t>
      </w:r>
      <w:proofErr w:type="spellStart"/>
      <w:r w:rsidR="00CC03E2" w:rsidRPr="00CC03E2">
        <w:rPr>
          <w:rStyle w:val="Strong"/>
          <w:lang w:val="en-US"/>
        </w:rPr>
        <w:t>LatAm</w:t>
      </w:r>
      <w:proofErr w:type="spellEnd"/>
      <w:r w:rsidR="00CC03E2" w:rsidRPr="00CC03E2">
        <w:rPr>
          <w:rStyle w:val="Strong"/>
          <w:lang w:val="en-US"/>
        </w:rPr>
        <w:t xml:space="preserve"> ($27.89)</w:t>
      </w:r>
      <w:r w:rsidR="00CC03E2" w:rsidRPr="00CC03E2">
        <w:rPr>
          <w:lang w:val="en-US"/>
        </w:rPr>
        <w:t xml:space="preserve"> and </w:t>
      </w:r>
      <w:r w:rsidR="00CC03E2" w:rsidRPr="00CC03E2">
        <w:rPr>
          <w:rStyle w:val="Strong"/>
          <w:lang w:val="en-US"/>
        </w:rPr>
        <w:t>Europe ($27.84)</w:t>
      </w:r>
      <w:r w:rsidR="00CC03E2" w:rsidRPr="00CC03E2">
        <w:rPr>
          <w:lang w:val="en-US"/>
        </w:rPr>
        <w:t>, which could signal higher operating expenses.</w:t>
      </w:r>
    </w:p>
    <w:p w14:paraId="296ACF8B" w14:textId="77777777" w:rsidR="000859CD" w:rsidRPr="00CC03E2" w:rsidRDefault="000859CD" w:rsidP="0081053B">
      <w:pPr>
        <w:pStyle w:val="listadecomprobacin"/>
        <w:rPr>
          <w:lang w:val="en-US"/>
        </w:rPr>
      </w:pPr>
    </w:p>
    <w:p w14:paraId="74E0F59B" w14:textId="4BF7DF2A" w:rsidR="006C27EC" w:rsidRPr="00DC74C6" w:rsidRDefault="00AF4A01" w:rsidP="00AF4A01">
      <w:pPr>
        <w:pStyle w:val="Title"/>
      </w:pPr>
      <w:r w:rsidRPr="00DC74C6">
        <w:rPr>
          <w:lang w:bidi="es-ES"/>
        </w:rPr>
        <w:t>Recommendations</w:t>
      </w:r>
    </w:p>
    <w:bookmarkStart w:id="4" w:name="_y032qegiqu42" w:colFirst="0" w:colLast="0"/>
    <w:bookmarkEnd w:id="4"/>
    <w:p w14:paraId="7D882C4E" w14:textId="521AEAC8" w:rsidR="006C27EC" w:rsidRPr="00374A16" w:rsidRDefault="00000000" w:rsidP="0081053B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1767877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CC03E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CC03E2">
        <w:rPr>
          <w:lang w:val="en-US" w:bidi="es-ES"/>
        </w:rPr>
        <w:tab/>
      </w:r>
      <w:r w:rsidR="00374A16" w:rsidRPr="00374A16">
        <w:rPr>
          <w:rStyle w:val="Strong"/>
          <w:lang w:val="en-US"/>
        </w:rPr>
        <w:t>Reduce Cost Pressure in Europe</w:t>
      </w:r>
      <w:r w:rsidR="00374A16">
        <w:rPr>
          <w:lang w:val="en-US"/>
        </w:rPr>
        <w:t xml:space="preserve">: </w:t>
      </w:r>
      <w:r w:rsidR="00374A16" w:rsidRPr="00374A16">
        <w:rPr>
          <w:rStyle w:val="Emphasis"/>
          <w:lang w:val="en-US"/>
        </w:rPr>
        <w:t xml:space="preserve">Europe has the </w:t>
      </w:r>
      <w:r w:rsidR="00374A16" w:rsidRPr="00374A16">
        <w:rPr>
          <w:rStyle w:val="Strong"/>
          <w:i/>
          <w:iCs/>
          <w:lang w:val="en-US"/>
        </w:rPr>
        <w:t>lowest profitability levels</w:t>
      </w:r>
      <w:r w:rsidR="00374A16" w:rsidRPr="00374A16">
        <w:rPr>
          <w:rStyle w:val="Emphasis"/>
          <w:lang w:val="en-US"/>
        </w:rPr>
        <w:t xml:space="preserve">, with a </w:t>
      </w:r>
      <w:r w:rsidR="00374A16" w:rsidRPr="00374A16">
        <w:rPr>
          <w:rStyle w:val="Strong"/>
          <w:i/>
          <w:iCs/>
          <w:lang w:val="en-US"/>
        </w:rPr>
        <w:t>COGS of 58.56%</w:t>
      </w:r>
      <w:r w:rsidR="00374A16" w:rsidRPr="00374A16">
        <w:rPr>
          <w:rStyle w:val="Emphasis"/>
          <w:lang w:val="en-US"/>
        </w:rPr>
        <w:t xml:space="preserve">, significantly impacting margins. Implementing </w:t>
      </w:r>
      <w:r w:rsidR="00374A16" w:rsidRPr="00374A16">
        <w:rPr>
          <w:rStyle w:val="Strong"/>
          <w:i/>
          <w:iCs/>
          <w:lang w:val="en-US"/>
        </w:rPr>
        <w:t>cost-cutting initiatives</w:t>
      </w:r>
      <w:r w:rsidR="00374A16" w:rsidRPr="00374A16">
        <w:rPr>
          <w:rStyle w:val="Emphasis"/>
          <w:lang w:val="en-US"/>
        </w:rPr>
        <w:t xml:space="preserve">, such as </w:t>
      </w:r>
      <w:r w:rsidR="00374A16" w:rsidRPr="00374A16">
        <w:rPr>
          <w:rStyle w:val="Strong"/>
          <w:i/>
          <w:iCs/>
          <w:lang w:val="en-US"/>
        </w:rPr>
        <w:t>process automation, supplier renegotiations, and operational streamlining</w:t>
      </w:r>
      <w:r w:rsidR="00374A16" w:rsidRPr="00374A16">
        <w:rPr>
          <w:rStyle w:val="Emphasis"/>
          <w:lang w:val="en-US"/>
        </w:rPr>
        <w:t xml:space="preserve">, is essential to </w:t>
      </w:r>
      <w:r w:rsidR="00374A16" w:rsidRPr="00374A16">
        <w:rPr>
          <w:rStyle w:val="Strong"/>
          <w:i/>
          <w:iCs/>
          <w:lang w:val="en-US"/>
        </w:rPr>
        <w:t>reduce cost pressure and improve profitability</w:t>
      </w:r>
      <w:r w:rsidR="00374A16" w:rsidRPr="00374A16">
        <w:rPr>
          <w:rStyle w:val="Emphasis"/>
          <w:lang w:val="en-US"/>
        </w:rPr>
        <w:t xml:space="preserve"> in the region</w:t>
      </w:r>
    </w:p>
    <w:p w14:paraId="539BE0C4" w14:textId="056A1172" w:rsidR="006C27EC" w:rsidRPr="00374A16" w:rsidRDefault="00000000" w:rsidP="00AF4A01">
      <w:pPr>
        <w:pStyle w:val="listadecomprobacin"/>
        <w:rPr>
          <w:lang w:val="en-US"/>
        </w:rPr>
      </w:pPr>
      <w:sdt>
        <w:sdtPr>
          <w:rPr>
            <w:color w:val="79C24D" w:themeColor="accent1"/>
            <w:lang w:val="en-US"/>
          </w:rPr>
          <w:id w:val="-1295059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CC03E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CC03E2">
        <w:rPr>
          <w:lang w:val="en-US" w:bidi="es-ES"/>
        </w:rPr>
        <w:tab/>
      </w:r>
      <w:r w:rsidR="00374A16" w:rsidRPr="00374A16">
        <w:rPr>
          <w:rStyle w:val="Strong"/>
          <w:lang w:val="en-US"/>
        </w:rPr>
        <w:t>Improve Operational Efficiency in India</w:t>
      </w:r>
      <w:r w:rsidR="00374A16">
        <w:rPr>
          <w:lang w:val="en-US"/>
        </w:rPr>
        <w:t xml:space="preserve">: </w:t>
      </w:r>
      <w:r w:rsidR="00374A16" w:rsidRPr="00374A16">
        <w:rPr>
          <w:lang w:val="en-US"/>
        </w:rPr>
        <w:t xml:space="preserve"> </w:t>
      </w:r>
      <w:r w:rsidR="00374A16" w:rsidRPr="00374A16">
        <w:rPr>
          <w:rStyle w:val="Emphasis"/>
          <w:lang w:val="en-US"/>
        </w:rPr>
        <w:t xml:space="preserve">India has the </w:t>
      </w:r>
      <w:r w:rsidR="00374A16" w:rsidRPr="00374A16">
        <w:rPr>
          <w:rStyle w:val="Strong"/>
          <w:i/>
          <w:iCs/>
          <w:lang w:val="en-US"/>
        </w:rPr>
        <w:t>lowest Run Rate per Billable Hour ($11.81)</w:t>
      </w:r>
      <w:r w:rsidR="00374A16" w:rsidRPr="00374A16">
        <w:rPr>
          <w:rStyle w:val="Emphasis"/>
          <w:lang w:val="en-US"/>
        </w:rPr>
        <w:t xml:space="preserve"> and a </w:t>
      </w:r>
      <w:r w:rsidR="00374A16" w:rsidRPr="00374A16">
        <w:rPr>
          <w:rStyle w:val="Strong"/>
          <w:i/>
          <w:iCs/>
          <w:lang w:val="en-US"/>
        </w:rPr>
        <w:t>low Revenue per Billable Hour ($37.00)</w:t>
      </w:r>
      <w:r w:rsidR="00374A16" w:rsidRPr="00374A16">
        <w:rPr>
          <w:rStyle w:val="Emphasis"/>
          <w:lang w:val="en-US"/>
        </w:rPr>
        <w:t xml:space="preserve">. Enhancing </w:t>
      </w:r>
      <w:r w:rsidR="00374A16" w:rsidRPr="00374A16">
        <w:rPr>
          <w:rStyle w:val="Strong"/>
          <w:i/>
          <w:iCs/>
          <w:lang w:val="en-US"/>
        </w:rPr>
        <w:t xml:space="preserve">workforce </w:t>
      </w:r>
      <w:r w:rsidR="00374A16" w:rsidRPr="00374A16">
        <w:rPr>
          <w:rStyle w:val="Emphasis"/>
          <w:lang w:val="en-US"/>
        </w:rPr>
        <w:t xml:space="preserve">could lead to </w:t>
      </w:r>
      <w:r w:rsidR="00374A16" w:rsidRPr="00374A16">
        <w:rPr>
          <w:rStyle w:val="Strong"/>
          <w:i/>
          <w:iCs/>
          <w:lang w:val="en-US"/>
        </w:rPr>
        <w:t>greater efficiency and profitability</w:t>
      </w:r>
      <w:r w:rsidR="00374A16" w:rsidRPr="00374A16">
        <w:rPr>
          <w:rStyle w:val="Emphasis"/>
          <w:lang w:val="en-US"/>
        </w:rPr>
        <w:t>.</w:t>
      </w:r>
    </w:p>
    <w:p w14:paraId="1E0A9885" w14:textId="61BB42A9" w:rsidR="006C27EC" w:rsidRDefault="00000000" w:rsidP="0081053B">
      <w:pPr>
        <w:pStyle w:val="listadecomprobacin"/>
        <w:rPr>
          <w:rStyle w:val="Strong"/>
          <w:i/>
          <w:iCs/>
          <w:lang w:val="en-US"/>
        </w:rPr>
      </w:pPr>
      <w:sdt>
        <w:sdtPr>
          <w:rPr>
            <w:color w:val="79C24D" w:themeColor="accent1"/>
            <w:lang w:val="en-US"/>
          </w:rPr>
          <w:id w:val="-1242097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5447" w:rsidRPr="00CC03E2">
            <w:rPr>
              <w:rFonts w:ascii="MS Gothic" w:eastAsia="MS Gothic" w:hAnsi="MS Gothic" w:cs="MS Gothic" w:hint="eastAsia"/>
              <w:color w:val="79C24D" w:themeColor="accent1"/>
              <w:lang w:val="en-US" w:bidi="es-ES"/>
            </w:rPr>
            <w:t>☐</w:t>
          </w:r>
        </w:sdtContent>
      </w:sdt>
      <w:r w:rsidR="008B0457" w:rsidRPr="00CC03E2">
        <w:rPr>
          <w:lang w:val="en-US" w:bidi="es-ES"/>
        </w:rPr>
        <w:tab/>
      </w:r>
      <w:r w:rsidR="00374A16" w:rsidRPr="00374A16">
        <w:rPr>
          <w:rStyle w:val="Strong"/>
          <w:lang w:val="en-US"/>
        </w:rPr>
        <w:t xml:space="preserve">Cost Control Measures for </w:t>
      </w:r>
      <w:proofErr w:type="spellStart"/>
      <w:r w:rsidR="00374A16" w:rsidRPr="00374A16">
        <w:rPr>
          <w:rStyle w:val="Strong"/>
          <w:lang w:val="en-US"/>
        </w:rPr>
        <w:t>LatAm</w:t>
      </w:r>
      <w:proofErr w:type="spellEnd"/>
      <w:r w:rsidR="00374A16" w:rsidRPr="00374A16">
        <w:rPr>
          <w:rStyle w:val="Strong"/>
          <w:lang w:val="en-US"/>
        </w:rPr>
        <w:t xml:space="preserve"> &amp; </w:t>
      </w:r>
      <w:proofErr w:type="gramStart"/>
      <w:r w:rsidR="00374A16" w:rsidRPr="00374A16">
        <w:rPr>
          <w:rStyle w:val="Strong"/>
          <w:lang w:val="en-US"/>
        </w:rPr>
        <w:t>Europe</w:t>
      </w:r>
      <w:r w:rsidR="00374A16" w:rsidRPr="00374A16">
        <w:rPr>
          <w:lang w:val="en-US"/>
        </w:rPr>
        <w:t xml:space="preserve"> </w:t>
      </w:r>
      <w:r w:rsidR="00DC74C6">
        <w:rPr>
          <w:lang w:val="en-US"/>
        </w:rPr>
        <w:t>:</w:t>
      </w:r>
      <w:proofErr w:type="gramEnd"/>
      <w:r w:rsidR="00374A16" w:rsidRPr="00374A16">
        <w:rPr>
          <w:lang w:val="en-US"/>
        </w:rPr>
        <w:t xml:space="preserve"> </w:t>
      </w:r>
      <w:proofErr w:type="spellStart"/>
      <w:r w:rsidR="00374A16" w:rsidRPr="00374A16">
        <w:rPr>
          <w:rStyle w:val="Emphasis"/>
          <w:lang w:val="en-US"/>
        </w:rPr>
        <w:t>LatAm</w:t>
      </w:r>
      <w:proofErr w:type="spellEnd"/>
      <w:r w:rsidR="00374A16" w:rsidRPr="00374A16">
        <w:rPr>
          <w:rStyle w:val="Emphasis"/>
          <w:lang w:val="en-US"/>
        </w:rPr>
        <w:t xml:space="preserve"> and Europe have the </w:t>
      </w:r>
      <w:r w:rsidR="00374A16" w:rsidRPr="00374A16">
        <w:rPr>
          <w:rStyle w:val="Strong"/>
          <w:i/>
          <w:iCs/>
          <w:lang w:val="en-US"/>
        </w:rPr>
        <w:t>highest Cost of Sales per Billable Hour ($27.89 and $27.84, respectively)</w:t>
      </w:r>
      <w:r w:rsidR="00374A16" w:rsidRPr="00374A16">
        <w:rPr>
          <w:rStyle w:val="Emphasis"/>
          <w:lang w:val="en-US"/>
        </w:rPr>
        <w:t xml:space="preserve">. Implementing </w:t>
      </w:r>
      <w:r w:rsidR="00374A16" w:rsidRPr="00374A16">
        <w:rPr>
          <w:rStyle w:val="Strong"/>
          <w:i/>
          <w:iCs/>
          <w:lang w:val="en-US"/>
        </w:rPr>
        <w:t>cost control measures, supplier contract negotiations, and labor cost optimization</w:t>
      </w:r>
      <w:r w:rsidR="00374A16" w:rsidRPr="00374A16">
        <w:rPr>
          <w:rStyle w:val="Emphasis"/>
          <w:lang w:val="en-US"/>
        </w:rPr>
        <w:t xml:space="preserve"> could help </w:t>
      </w:r>
      <w:r w:rsidR="00374A16" w:rsidRPr="00374A16">
        <w:rPr>
          <w:rStyle w:val="Strong"/>
          <w:i/>
          <w:iCs/>
          <w:lang w:val="en-US"/>
        </w:rPr>
        <w:t>protect margins and maintain long-term profitability</w:t>
      </w:r>
    </w:p>
    <w:p w14:paraId="63FE0685" w14:textId="77777777" w:rsidR="00CF03A2" w:rsidRDefault="00CF03A2" w:rsidP="0081053B">
      <w:pPr>
        <w:pStyle w:val="listadecomprobacin"/>
        <w:rPr>
          <w:lang w:val="en-US"/>
        </w:rPr>
      </w:pPr>
    </w:p>
    <w:tbl>
      <w:tblPr>
        <w:tblW w:w="4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"/>
        <w:gridCol w:w="701"/>
        <w:gridCol w:w="250"/>
        <w:gridCol w:w="1200"/>
        <w:gridCol w:w="1323"/>
        <w:gridCol w:w="1000"/>
      </w:tblGrid>
      <w:tr w:rsidR="00CF03A2" w:rsidRPr="00CF03A2" w14:paraId="388B75AD" w14:textId="77777777" w:rsidTr="00CF03A2">
        <w:trPr>
          <w:trHeight w:val="456"/>
        </w:trPr>
        <w:tc>
          <w:tcPr>
            <w:tcW w:w="462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DDFF"/>
            <w:noWrap/>
            <w:vAlign w:val="center"/>
            <w:hideMark/>
          </w:tcPr>
          <w:p w14:paraId="74F00F64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>GP     Vs     GPM</w:t>
            </w:r>
          </w:p>
        </w:tc>
      </w:tr>
      <w:tr w:rsidR="00CF03A2" w:rsidRPr="00CF03A2" w14:paraId="16E84F49" w14:textId="77777777" w:rsidTr="00CF03A2">
        <w:trPr>
          <w:trHeight w:val="456"/>
        </w:trPr>
        <w:tc>
          <w:tcPr>
            <w:tcW w:w="2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592E3B8C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 xml:space="preserve">If 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5DAF518F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R  </w:t>
            </w:r>
            <w:r w:rsidRPr="00CF03A2">
              <w:rPr>
                <w:rFonts w:ascii="Arial" w:eastAsia="Times New Roman" w:hAnsi="Arial"/>
                <w:b/>
                <w:bCs/>
                <w:color w:val="00B050"/>
                <w:lang w:val="es-CO" w:eastAsia="es-CO"/>
              </w:rPr>
              <w:t>▲</w:t>
            </w:r>
          </w:p>
        </w:tc>
        <w:tc>
          <w:tcPr>
            <w:tcW w:w="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29D8C3C7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>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7BDB6130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 xml:space="preserve">COGS   </w:t>
            </w:r>
            <w:r w:rsidRPr="00CF03A2">
              <w:rPr>
                <w:rFonts w:ascii="Arial" w:eastAsia="Times New Roman" w:hAnsi="Arial"/>
                <w:color w:val="FF0000"/>
                <w:lang w:val="es-CO" w:eastAsia="es-CO"/>
              </w:rPr>
              <w:t>▲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2A2C5B9C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GPM  </w:t>
            </w:r>
            <w:r w:rsidRPr="00CF03A2"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  <w:t>=▼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DDFF"/>
            <w:noWrap/>
            <w:vAlign w:val="center"/>
            <w:hideMark/>
          </w:tcPr>
          <w:p w14:paraId="02C33C2D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GP  </w:t>
            </w:r>
            <w:r w:rsidRPr="00CF03A2">
              <w:rPr>
                <w:rFonts w:ascii="Arial" w:eastAsia="Times New Roman" w:hAnsi="Arial"/>
                <w:b/>
                <w:bCs/>
                <w:color w:val="00B050"/>
                <w:lang w:val="es-CO" w:eastAsia="es-CO"/>
              </w:rPr>
              <w:t>▲</w:t>
            </w:r>
          </w:p>
        </w:tc>
      </w:tr>
      <w:tr w:rsidR="00CF03A2" w:rsidRPr="00CF03A2" w14:paraId="3E7DBBD1" w14:textId="77777777" w:rsidTr="00CF03A2">
        <w:trPr>
          <w:trHeight w:val="456"/>
        </w:trPr>
        <w:tc>
          <w:tcPr>
            <w:tcW w:w="2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69365B31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 xml:space="preserve">If 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65555611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R  </w:t>
            </w:r>
            <w:r w:rsidRPr="00CF03A2">
              <w:rPr>
                <w:rFonts w:ascii="Arial" w:eastAsia="Times New Roman" w:hAnsi="Arial"/>
                <w:b/>
                <w:bCs/>
                <w:color w:val="00B050"/>
                <w:lang w:val="es-CO" w:eastAsia="es-CO"/>
              </w:rPr>
              <w:t>▲</w:t>
            </w:r>
          </w:p>
        </w:tc>
        <w:tc>
          <w:tcPr>
            <w:tcW w:w="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15D3C044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>&gt;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7783AE5E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 xml:space="preserve">COGS   </w:t>
            </w:r>
            <w:r w:rsidRPr="00CF03A2">
              <w:rPr>
                <w:rFonts w:ascii="Arial" w:eastAsia="Times New Roman" w:hAnsi="Arial"/>
                <w:color w:val="FF0000"/>
                <w:lang w:val="es-CO" w:eastAsia="es-CO"/>
              </w:rPr>
              <w:t>▲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11C538CC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GPM    </w:t>
            </w:r>
            <w:r w:rsidRPr="00CF03A2">
              <w:rPr>
                <w:rFonts w:ascii="Arial" w:eastAsia="Times New Roman" w:hAnsi="Arial"/>
                <w:b/>
                <w:bCs/>
                <w:color w:val="00B050"/>
                <w:lang w:val="es-CO" w:eastAsia="es-CO"/>
              </w:rPr>
              <w:t>▲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DDFF"/>
            <w:noWrap/>
            <w:vAlign w:val="center"/>
            <w:hideMark/>
          </w:tcPr>
          <w:p w14:paraId="5620AC45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GP  </w:t>
            </w:r>
            <w:r w:rsidRPr="00CF03A2">
              <w:rPr>
                <w:rFonts w:ascii="Arial" w:eastAsia="Times New Roman" w:hAnsi="Arial"/>
                <w:b/>
                <w:bCs/>
                <w:color w:val="00B050"/>
                <w:lang w:val="es-CO" w:eastAsia="es-CO"/>
              </w:rPr>
              <w:t>▲</w:t>
            </w:r>
          </w:p>
        </w:tc>
      </w:tr>
      <w:tr w:rsidR="00CF03A2" w:rsidRPr="00CF03A2" w14:paraId="3B16B057" w14:textId="77777777" w:rsidTr="00CF03A2">
        <w:trPr>
          <w:trHeight w:val="456"/>
        </w:trPr>
        <w:tc>
          <w:tcPr>
            <w:tcW w:w="2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789B1837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 xml:space="preserve">If 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70FCE745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R  </w:t>
            </w:r>
            <w:r w:rsidRPr="00CF03A2">
              <w:rPr>
                <w:rFonts w:ascii="Arial" w:eastAsia="Times New Roman" w:hAnsi="Arial"/>
                <w:b/>
                <w:bCs/>
                <w:color w:val="00B050"/>
                <w:lang w:val="es-CO" w:eastAsia="es-CO"/>
              </w:rPr>
              <w:t>▲</w:t>
            </w:r>
          </w:p>
        </w:tc>
        <w:tc>
          <w:tcPr>
            <w:tcW w:w="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3141347C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>&lt;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2D873A9C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 xml:space="preserve">COGS   </w:t>
            </w:r>
            <w:r w:rsidRPr="00CF03A2">
              <w:rPr>
                <w:rFonts w:ascii="Arial" w:eastAsia="Times New Roman" w:hAnsi="Arial"/>
                <w:color w:val="FF0000"/>
                <w:lang w:val="es-CO" w:eastAsia="es-CO"/>
              </w:rPr>
              <w:t>▲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37E04A0A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GPM   </w:t>
            </w:r>
            <w:r w:rsidRPr="00CF03A2"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  <w:t>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DDFF"/>
            <w:noWrap/>
            <w:vAlign w:val="center"/>
            <w:hideMark/>
          </w:tcPr>
          <w:p w14:paraId="32853388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GP </w:t>
            </w:r>
            <w:r w:rsidRPr="00CF03A2"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  <w:t>=▼</w:t>
            </w:r>
          </w:p>
        </w:tc>
      </w:tr>
      <w:tr w:rsidR="00CF03A2" w:rsidRPr="00CF03A2" w14:paraId="68DECBB0" w14:textId="77777777" w:rsidTr="00CF03A2">
        <w:trPr>
          <w:trHeight w:val="456"/>
        </w:trPr>
        <w:tc>
          <w:tcPr>
            <w:tcW w:w="21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7077BB77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 xml:space="preserve">If 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3C5FB779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R  </w:t>
            </w:r>
            <w:r w:rsidRPr="00CF03A2"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  <w:t>▼</w:t>
            </w:r>
          </w:p>
        </w:tc>
        <w:tc>
          <w:tcPr>
            <w:tcW w:w="1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3F0E5E85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>&gt;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254CEBAF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</w:pPr>
            <w:r w:rsidRPr="00CF03A2">
              <w:rPr>
                <w:rFonts w:ascii="Calibri" w:eastAsia="Times New Roman" w:hAnsi="Calibri" w:cs="Calibri"/>
                <w:b/>
                <w:bCs/>
                <w:color w:val="1A1A40"/>
                <w:lang w:val="es-CO" w:eastAsia="es-CO"/>
              </w:rPr>
              <w:t xml:space="preserve">COGS   </w:t>
            </w:r>
            <w:r w:rsidRPr="00CF03A2">
              <w:rPr>
                <w:rFonts w:ascii="Arial" w:eastAsia="Times New Roman" w:hAnsi="Arial"/>
                <w:color w:val="FF0000"/>
                <w:lang w:val="es-CO" w:eastAsia="es-CO"/>
              </w:rPr>
              <w:t>▲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CDDFF"/>
            <w:noWrap/>
            <w:vAlign w:val="center"/>
            <w:hideMark/>
          </w:tcPr>
          <w:p w14:paraId="12FA6A79" w14:textId="24B98DFD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GPM   </w:t>
            </w:r>
            <w:r w:rsidRPr="00CF03A2"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  <w:t>=▼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DDFF"/>
            <w:noWrap/>
            <w:vAlign w:val="center"/>
            <w:hideMark/>
          </w:tcPr>
          <w:p w14:paraId="2BD36BE4" w14:textId="77777777" w:rsidR="00CF03A2" w:rsidRPr="00CF03A2" w:rsidRDefault="00CF03A2" w:rsidP="00CF03A2">
            <w:pPr>
              <w:spacing w:before="0" w:after="0" w:line="240" w:lineRule="auto"/>
              <w:jc w:val="center"/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</w:pPr>
            <w:r w:rsidRPr="00CF03A2">
              <w:rPr>
                <w:rFonts w:ascii="Arial" w:eastAsia="Times New Roman" w:hAnsi="Arial"/>
                <w:b/>
                <w:bCs/>
                <w:color w:val="002060"/>
                <w:lang w:val="es-CO" w:eastAsia="es-CO"/>
              </w:rPr>
              <w:t xml:space="preserve">GP </w:t>
            </w:r>
            <w:r w:rsidRPr="00CF03A2">
              <w:rPr>
                <w:rFonts w:ascii="Arial" w:eastAsia="Times New Roman" w:hAnsi="Arial"/>
                <w:b/>
                <w:bCs/>
                <w:color w:val="FF0000"/>
                <w:lang w:val="es-CO" w:eastAsia="es-CO"/>
              </w:rPr>
              <w:t>▼</w:t>
            </w:r>
          </w:p>
        </w:tc>
      </w:tr>
    </w:tbl>
    <w:p w14:paraId="5F68D634" w14:textId="77777777" w:rsidR="00CF03A2" w:rsidRPr="00374A16" w:rsidRDefault="00CF03A2" w:rsidP="0081053B">
      <w:pPr>
        <w:pStyle w:val="listadecomprobacin"/>
        <w:rPr>
          <w:lang w:val="en-US"/>
        </w:rPr>
      </w:pPr>
    </w:p>
    <w:sectPr w:rsidR="00CF03A2" w:rsidRPr="00374A16" w:rsidSect="00D43434">
      <w:footerReference w:type="default" r:id="rId12"/>
      <w:pgSz w:w="11906" w:h="16838" w:code="9"/>
      <w:pgMar w:top="1202" w:right="1440" w:bottom="1080" w:left="1440" w:header="0" w:footer="50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6D0623" w14:textId="77777777" w:rsidR="006253A0" w:rsidRDefault="006253A0" w:rsidP="008B0457">
      <w:pPr>
        <w:spacing w:line="240" w:lineRule="auto"/>
      </w:pPr>
      <w:r>
        <w:separator/>
      </w:r>
    </w:p>
  </w:endnote>
  <w:endnote w:type="continuationSeparator" w:id="0">
    <w:p w14:paraId="628C7273" w14:textId="77777777" w:rsidR="006253A0" w:rsidRDefault="006253A0" w:rsidP="008B04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02A8D" w14:textId="77777777" w:rsidR="002B1C90" w:rsidRPr="002D5565" w:rsidRDefault="00AD2609" w:rsidP="002D5565">
    <w:pPr>
      <w:pStyle w:val="Footer"/>
      <w:jc w:val="right"/>
      <w:rPr>
        <w:color w:val="3B6522" w:themeColor="accent1" w:themeShade="80"/>
        <w:sz w:val="18"/>
      </w:rPr>
    </w:pPr>
    <w:r>
      <w:rPr>
        <w:noProof/>
        <w:color w:val="3B6522" w:themeColor="accent1" w:themeShade="80"/>
        <w:sz w:val="18"/>
        <w:lang w:val="en-US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441853FA" wp14:editId="745A672C">
              <wp:simplePos x="0" y="0"/>
              <wp:positionH relativeFrom="page">
                <wp:posOffset>3314700</wp:posOffset>
              </wp:positionH>
              <wp:positionV relativeFrom="page">
                <wp:posOffset>6372225</wp:posOffset>
              </wp:positionV>
              <wp:extent cx="609600" cy="8001000"/>
              <wp:effectExtent l="0" t="0" r="0" b="0"/>
              <wp:wrapNone/>
              <wp:docPr id="1" name="Autoforma 1" title="Borde de la página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 flipV="1">
                        <a:off x="0" y="0"/>
                        <a:ext cx="609600" cy="8001000"/>
                      </a:xfrm>
                      <a:prstGeom prst="rtTriangle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5400" dir="5400000" algn="ctr" rotWithShape="0">
                                <a:srgbClr val="808080">
                                  <a:alpha val="35001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CCDE5F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Autoforma 1" o:spid="_x0000_s1026" type="#_x0000_t6" alt="Title: Borde de la página" style="position:absolute;margin-left:261pt;margin-top:501.75pt;width:48pt;height:630pt;rotation:90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" fillcolor="#79c24d [3204]" stroked="f" strokecolor="#4a7ebb" strokeweight="1.5pt">
              <v:shadow opacity="22938f" offset="0"/>
              <v:textbox inset=",7.2pt,,7.2pt"/>
              <w10:wrap anchorx="page" anchory="page"/>
              <w10:anchorlock/>
            </v:shape>
          </w:pict>
        </mc:Fallback>
      </mc:AlternateContent>
    </w:r>
    <w:r w:rsidR="002B1C90" w:rsidRPr="002D5565">
      <w:rPr>
        <w:color w:val="3B6522" w:themeColor="accent1" w:themeShade="80"/>
        <w:sz w:val="18"/>
        <w:lang w:bidi="es-ES"/>
      </w:rPr>
      <w:t xml:space="preserve">Página </w:t>
    </w:r>
    <w:r w:rsidR="00585E82">
      <w:rPr>
        <w:lang w:bidi="es-ES"/>
      </w:rPr>
      <w:fldChar w:fldCharType="begin"/>
    </w:r>
    <w:r w:rsidR="00585E82">
      <w:rPr>
        <w:lang w:bidi="es-ES"/>
      </w:rPr>
      <w:instrText xml:space="preserve"> PAGE  \* MERGEFORMAT </w:instrText>
    </w:r>
    <w:r w:rsidR="00585E82">
      <w:rPr>
        <w:lang w:bidi="es-ES"/>
      </w:rPr>
      <w:fldChar w:fldCharType="separate"/>
    </w:r>
    <w:r w:rsidR="00EF5936" w:rsidRPr="00EF5936">
      <w:rPr>
        <w:noProof/>
        <w:color w:val="3B6522" w:themeColor="accent1" w:themeShade="80"/>
        <w:sz w:val="18"/>
        <w:lang w:bidi="es-ES"/>
      </w:rPr>
      <w:t>1</w:t>
    </w:r>
    <w:r w:rsidR="00585E82">
      <w:rPr>
        <w:noProof/>
        <w:color w:val="3B6522" w:themeColor="accent1" w:themeShade="80"/>
        <w:sz w:val="18"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9FA2B7" w14:textId="77777777" w:rsidR="006253A0" w:rsidRDefault="006253A0" w:rsidP="008B0457">
      <w:pPr>
        <w:spacing w:line="240" w:lineRule="auto"/>
      </w:pPr>
      <w:r>
        <w:separator/>
      </w:r>
    </w:p>
  </w:footnote>
  <w:footnote w:type="continuationSeparator" w:id="0">
    <w:p w14:paraId="1AA99D89" w14:textId="77777777" w:rsidR="006253A0" w:rsidRDefault="006253A0" w:rsidP="008B04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49ED0B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6D6889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40444BD"/>
    <w:multiLevelType w:val="hybridMultilevel"/>
    <w:tmpl w:val="7DB88CA4"/>
    <w:lvl w:ilvl="0" w:tplc="BA7E1E04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b w:val="0"/>
        <w:i w:val="0"/>
        <w:color w:val="79C24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F322F"/>
    <w:multiLevelType w:val="multilevel"/>
    <w:tmpl w:val="D3563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8540B8"/>
    <w:multiLevelType w:val="hybridMultilevel"/>
    <w:tmpl w:val="4B94FED8"/>
    <w:lvl w:ilvl="0" w:tplc="B10CC412">
      <w:start w:val="1"/>
      <w:numFmt w:val="bullet"/>
      <w:pStyle w:val="vieta2"/>
      <w:lvlText w:val="–"/>
      <w:lvlJc w:val="left"/>
      <w:pPr>
        <w:ind w:left="990" w:hanging="360"/>
      </w:pPr>
      <w:rPr>
        <w:rFonts w:ascii="Times New Roman" w:hAnsi="Times New Roman" w:hint="default"/>
        <w:color w:val="E2602F" w:themeColor="accent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0449FE"/>
    <w:multiLevelType w:val="hybridMultilevel"/>
    <w:tmpl w:val="99C0F2BC"/>
    <w:lvl w:ilvl="0" w:tplc="CE6463F8">
      <w:start w:val="1"/>
      <w:numFmt w:val="bullet"/>
      <w:pStyle w:val="ListParagraph"/>
      <w:lvlText w:val="•"/>
      <w:lvlJc w:val="left"/>
      <w:pPr>
        <w:ind w:left="1440" w:hanging="360"/>
      </w:pPr>
      <w:rPr>
        <w:rFonts w:ascii="Times New Roman" w:hAnsi="Times New Roman" w:hint="default"/>
        <w:b w:val="0"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020B4"/>
    <w:multiLevelType w:val="multilevel"/>
    <w:tmpl w:val="7DB88CA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b w:val="0"/>
        <w:i w:val="0"/>
        <w:color w:val="79C24D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952519">
    <w:abstractNumId w:val="3"/>
  </w:num>
  <w:num w:numId="2" w16cid:durableId="519703185">
    <w:abstractNumId w:val="4"/>
  </w:num>
  <w:num w:numId="3" w16cid:durableId="1371035819">
    <w:abstractNumId w:val="5"/>
  </w:num>
  <w:num w:numId="4" w16cid:durableId="1232236976">
    <w:abstractNumId w:val="2"/>
  </w:num>
  <w:num w:numId="5" w16cid:durableId="379205030">
    <w:abstractNumId w:val="6"/>
  </w:num>
  <w:num w:numId="6" w16cid:durableId="1548488653">
    <w:abstractNumId w:val="1"/>
  </w:num>
  <w:num w:numId="7" w16cid:durableId="3797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55"/>
    <w:rsid w:val="0003156E"/>
    <w:rsid w:val="000859CD"/>
    <w:rsid w:val="000B4FC9"/>
    <w:rsid w:val="001421CE"/>
    <w:rsid w:val="00194FA3"/>
    <w:rsid w:val="002A0996"/>
    <w:rsid w:val="002B1C90"/>
    <w:rsid w:val="002D5565"/>
    <w:rsid w:val="00374A16"/>
    <w:rsid w:val="003A77CE"/>
    <w:rsid w:val="00585E82"/>
    <w:rsid w:val="005B3448"/>
    <w:rsid w:val="006253A0"/>
    <w:rsid w:val="006259A1"/>
    <w:rsid w:val="00675F78"/>
    <w:rsid w:val="006C0196"/>
    <w:rsid w:val="006C0AED"/>
    <w:rsid w:val="006C27EC"/>
    <w:rsid w:val="0074381B"/>
    <w:rsid w:val="0076021E"/>
    <w:rsid w:val="00775135"/>
    <w:rsid w:val="0081053B"/>
    <w:rsid w:val="00893118"/>
    <w:rsid w:val="008B0457"/>
    <w:rsid w:val="00902929"/>
    <w:rsid w:val="009A3048"/>
    <w:rsid w:val="00A27BBA"/>
    <w:rsid w:val="00A34118"/>
    <w:rsid w:val="00A535C2"/>
    <w:rsid w:val="00A91855"/>
    <w:rsid w:val="00AD1626"/>
    <w:rsid w:val="00AD2609"/>
    <w:rsid w:val="00AE53AB"/>
    <w:rsid w:val="00AF4A01"/>
    <w:rsid w:val="00B04DF0"/>
    <w:rsid w:val="00B27F29"/>
    <w:rsid w:val="00B55E3C"/>
    <w:rsid w:val="00B734EF"/>
    <w:rsid w:val="00B75C23"/>
    <w:rsid w:val="00B80F1F"/>
    <w:rsid w:val="00B957ED"/>
    <w:rsid w:val="00BB5447"/>
    <w:rsid w:val="00BF21F2"/>
    <w:rsid w:val="00C03B1C"/>
    <w:rsid w:val="00C735EF"/>
    <w:rsid w:val="00C85226"/>
    <w:rsid w:val="00CC03E2"/>
    <w:rsid w:val="00CF03A2"/>
    <w:rsid w:val="00D141B9"/>
    <w:rsid w:val="00D41208"/>
    <w:rsid w:val="00D43434"/>
    <w:rsid w:val="00D8393A"/>
    <w:rsid w:val="00DC74C6"/>
    <w:rsid w:val="00E42E27"/>
    <w:rsid w:val="00E71676"/>
    <w:rsid w:val="00EE14B4"/>
    <w:rsid w:val="00EF5936"/>
    <w:rsid w:val="00F06AF6"/>
    <w:rsid w:val="00F5564F"/>
    <w:rsid w:val="00F6243E"/>
    <w:rsid w:val="00F93095"/>
    <w:rsid w:val="00FA0816"/>
    <w:rsid w:val="00FB4A42"/>
    <w:rsid w:val="00FF27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845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n-US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5E3C"/>
    <w:pPr>
      <w:spacing w:before="60" w:after="60" w:line="264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rsid w:val="00A27BBA"/>
    <w:pPr>
      <w:keepNext/>
      <w:keepLines/>
      <w:spacing w:before="320" w:after="100"/>
      <w:outlineLvl w:val="0"/>
    </w:pPr>
    <w:rPr>
      <w:rFonts w:ascii="Arial" w:hAnsi="Arial"/>
      <w:b/>
      <w:caps/>
      <w:color w:val="589633" w:themeColor="accent1" w:themeShade="BF"/>
      <w:sz w:val="32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rsid w:val="00B734E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734E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734E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734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734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27BBA"/>
    <w:pPr>
      <w:keepNext/>
      <w:keepLines/>
      <w:spacing w:after="480"/>
    </w:pPr>
    <w:rPr>
      <w:rFonts w:ascii="Arial" w:hAnsi="Arial"/>
      <w:b/>
      <w:caps/>
      <w:noProof/>
      <w:sz w:val="44"/>
      <w:szCs w:val="52"/>
      <w:lang w:val="en-US"/>
    </w:rPr>
  </w:style>
  <w:style w:type="paragraph" w:styleId="Subtitle">
    <w:name w:val="Subtitle"/>
    <w:basedOn w:val="Normal"/>
    <w:next w:val="Normal"/>
    <w:uiPriority w:val="11"/>
    <w:rsid w:val="00B734EF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D5565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565"/>
  </w:style>
  <w:style w:type="paragraph" w:styleId="Footer">
    <w:name w:val="footer"/>
    <w:basedOn w:val="Normal"/>
    <w:link w:val="FooterChar"/>
    <w:uiPriority w:val="99"/>
    <w:unhideWhenUsed/>
    <w:rsid w:val="002D5565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565"/>
  </w:style>
  <w:style w:type="paragraph" w:customStyle="1" w:styleId="listadecomprobacin">
    <w:name w:val="lista de comprobación"/>
    <w:basedOn w:val="Normal"/>
    <w:qFormat/>
    <w:rsid w:val="00BB5447"/>
    <w:pPr>
      <w:ind w:left="357" w:hanging="357"/>
    </w:pPr>
  </w:style>
  <w:style w:type="paragraph" w:customStyle="1" w:styleId="vieta2">
    <w:name w:val="viñeta 2"/>
    <w:basedOn w:val="Normal"/>
    <w:rsid w:val="0081053B"/>
    <w:pPr>
      <w:numPr>
        <w:numId w:val="2"/>
      </w:numPr>
    </w:pPr>
  </w:style>
  <w:style w:type="paragraph" w:styleId="ListParagraph">
    <w:name w:val="List Paragraph"/>
    <w:basedOn w:val="Normal"/>
    <w:uiPriority w:val="34"/>
    <w:rsid w:val="0081053B"/>
    <w:pPr>
      <w:numPr>
        <w:numId w:val="3"/>
      </w:num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EF593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F593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859CD"/>
    <w:rPr>
      <w:b/>
      <w:bCs/>
    </w:rPr>
  </w:style>
  <w:style w:type="character" w:styleId="Emphasis">
    <w:name w:val="Emphasis"/>
    <w:basedOn w:val="DefaultParagraphFont"/>
    <w:uiPriority w:val="20"/>
    <w:qFormat/>
    <w:rsid w:val="00CC03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02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Lista%20de%20comprobaci&#243;n%20del%20plan%20financiero.dotx" TargetMode="External"/></Relationships>
</file>

<file path=word/theme/theme1.xml><?xml version="1.0" encoding="utf-8"?>
<a:theme xmlns:a="http://schemas.openxmlformats.org/drawingml/2006/main" name="Office Theme">
  <a:themeElements>
    <a:clrScheme name="Custom 313">
      <a:dk1>
        <a:srgbClr val="545454"/>
      </a:dk1>
      <a:lt1>
        <a:sysClr val="window" lastClr="FFFFFF"/>
      </a:lt1>
      <a:dk2>
        <a:srgbClr val="000000"/>
      </a:dk2>
      <a:lt2>
        <a:srgbClr val="EEECE1"/>
      </a:lt2>
      <a:accent1>
        <a:srgbClr val="79C24D"/>
      </a:accent1>
      <a:accent2>
        <a:srgbClr val="78CBED"/>
      </a:accent2>
      <a:accent3>
        <a:srgbClr val="E2602F"/>
      </a:accent3>
      <a:accent4>
        <a:srgbClr val="D9A748"/>
      </a:accent4>
      <a:accent5>
        <a:srgbClr val="7B82D2"/>
      </a:accent5>
      <a:accent6>
        <a:srgbClr val="A6A6A6"/>
      </a:accent6>
      <a:hlink>
        <a:srgbClr val="4A8097"/>
      </a:hlink>
      <a:folHlink>
        <a:srgbClr val="F03C01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F0A2BA-F515-4E77-BDE4-F4F8FD7AF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2977B4-CA4C-4D04-8724-67635B1F8B0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997A65B-62E7-41D1-AD2B-A1B0DB689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Lista de comprobación del plan financiero</Template>
  <TotalTime>0</TotalTime>
  <Pages>1</Pages>
  <Words>624</Words>
  <Characters>3436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2025-02-28T17:34:00Z</dcterms:created>
  <dcterms:modified xsi:type="dcterms:W3CDTF">2025-05-10T14:24:00Z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marmil@microsoft.com</vt:lpwstr>
  </property>
  <property fmtid="{D5CDD505-2E9C-101B-9397-08002B2CF9AE}" pid="5" name="MSIP_Label_f42aa342-8706-4288-bd11-ebb85995028c_SetDate">
    <vt:lpwstr>2018-06-29T15:45:29.3289129Z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0x010100DEEA25CC0A0AC24199CDC46C25B8B0BC</vt:lpwstr>
  </property>
</Properties>
</file>